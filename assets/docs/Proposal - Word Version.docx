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70"/>
      </w:tblGrid>
      <w:tr w:rsidR="002074AF" w:rsidRPr="00B23A63" w14:paraId="25FDF831" w14:textId="77777777" w:rsidTr="004B7E44">
        <w:trPr>
          <w:trHeight w:val="2536"/>
        </w:trPr>
        <w:tc>
          <w:tcPr>
            <w:tcW w:w="8541" w:type="dxa"/>
            <w:tcBorders>
              <w:top w:val="nil"/>
              <w:left w:val="nil"/>
              <w:bottom w:val="nil"/>
              <w:right w:val="nil"/>
            </w:tcBorders>
          </w:tcPr>
          <w:p w14:paraId="08DD4274" w14:textId="77777777" w:rsidR="004B7E44" w:rsidRPr="00B23A63" w:rsidRDefault="004B7E44" w:rsidP="004B7E44">
            <w:pPr>
              <w:rPr>
                <w:color w:val="auto"/>
              </w:rPr>
            </w:pPr>
            <w:r w:rsidRPr="00B23A63">
              <w:rPr>
                <w:noProof/>
                <w:color w:val="auto"/>
              </w:rPr>
              <mc:AlternateContent>
                <mc:Choice Requires="wps">
                  <w:drawing>
                    <wp:inline distT="0" distB="0" distL="0" distR="0" wp14:anchorId="699C854E" wp14:editId="34B2E837">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103636D1" w14:textId="0CF057FB" w:rsidR="002074AF" w:rsidRPr="004B7E44" w:rsidRDefault="00BF1EF9" w:rsidP="004B7E44">
                                  <w:pPr>
                                    <w:pStyle w:val="Title"/>
                                  </w:pPr>
                                  <w:r>
                                    <w:t>sought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9C854E"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103636D1" w14:textId="0CF057FB" w:rsidR="002074AF" w:rsidRPr="004B7E44" w:rsidRDefault="00BF1EF9" w:rsidP="004B7E44">
                            <w:pPr>
                              <w:pStyle w:val="Title"/>
                            </w:pPr>
                            <w:r>
                              <w:t>sought</w:t>
                            </w:r>
                          </w:p>
                        </w:txbxContent>
                      </v:textbox>
                      <w10:anchorlock/>
                    </v:shape>
                  </w:pict>
                </mc:Fallback>
              </mc:AlternateContent>
            </w:r>
          </w:p>
          <w:p w14:paraId="2B4B2400" w14:textId="77777777" w:rsidR="004B7E44" w:rsidRPr="00B23A63" w:rsidRDefault="004B7E44" w:rsidP="004B7E44">
            <w:pPr>
              <w:rPr>
                <w:color w:val="auto"/>
              </w:rPr>
            </w:pPr>
            <w:r w:rsidRPr="00B23A63">
              <w:rPr>
                <w:noProof/>
                <w:color w:val="auto"/>
              </w:rPr>
              <mc:AlternateContent>
                <mc:Choice Requires="wps">
                  <w:drawing>
                    <wp:inline distT="0" distB="0" distL="0" distR="0" wp14:anchorId="4E834884" wp14:editId="1D81D52F">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CEB78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CB0CEE4" w14:textId="77777777" w:rsidR="004B7E44" w:rsidRPr="00B23A63" w:rsidRDefault="004B7E44" w:rsidP="004B7E44">
            <w:pPr>
              <w:rPr>
                <w:color w:val="auto"/>
              </w:rPr>
            </w:pPr>
            <w:r w:rsidRPr="00B23A63">
              <w:rPr>
                <w:noProof/>
                <w:color w:val="auto"/>
              </w:rPr>
              <mc:AlternateContent>
                <mc:Choice Requires="wps">
                  <w:drawing>
                    <wp:inline distT="0" distB="0" distL="0" distR="0" wp14:anchorId="18DC2EC3" wp14:editId="51FABBA4">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0ECAE10" w14:textId="5FA4D24B" w:rsidR="002074AF" w:rsidRPr="004B7E44" w:rsidRDefault="00A800E3" w:rsidP="004B7E44">
                                  <w:pPr>
                                    <w:pStyle w:val="Subtitle"/>
                                  </w:pPr>
                                  <w: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DC2EC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10ECAE10" w14:textId="5FA4D24B" w:rsidR="002074AF" w:rsidRPr="004B7E44" w:rsidRDefault="00A800E3" w:rsidP="004B7E44">
                            <w:pPr>
                              <w:pStyle w:val="Subtitle"/>
                            </w:pPr>
                            <w:r>
                              <w:t>Proposal</w:t>
                            </w:r>
                          </w:p>
                        </w:txbxContent>
                      </v:textbox>
                      <w10:anchorlock/>
                    </v:shape>
                  </w:pict>
                </mc:Fallback>
              </mc:AlternateContent>
            </w:r>
          </w:p>
        </w:tc>
      </w:tr>
      <w:tr w:rsidR="002074AF" w:rsidRPr="00B23A63" w14:paraId="27A2F2B9" w14:textId="77777777" w:rsidTr="004B7E44">
        <w:trPr>
          <w:trHeight w:val="3814"/>
        </w:trPr>
        <w:tc>
          <w:tcPr>
            <w:tcW w:w="8541" w:type="dxa"/>
            <w:tcBorders>
              <w:top w:val="nil"/>
              <w:left w:val="nil"/>
              <w:bottom w:val="nil"/>
              <w:right w:val="nil"/>
            </w:tcBorders>
            <w:vAlign w:val="bottom"/>
          </w:tcPr>
          <w:p w14:paraId="1B2730EB" w14:textId="5C05D9B0" w:rsidR="004B7E44" w:rsidRPr="00B23A63" w:rsidRDefault="004B7E44" w:rsidP="004B7E44">
            <w:pPr>
              <w:rPr>
                <w:noProof/>
                <w:color w:val="auto"/>
              </w:rPr>
            </w:pPr>
          </w:p>
          <w:p w14:paraId="498C54ED" w14:textId="677D1285" w:rsidR="004B7E44" w:rsidRPr="00B23A63" w:rsidRDefault="00A800E3" w:rsidP="004B7E44">
            <w:pPr>
              <w:rPr>
                <w:noProof/>
                <w:color w:val="auto"/>
              </w:rPr>
            </w:pPr>
            <w:r w:rsidRPr="00B23A63">
              <w:rPr>
                <w:noProof/>
                <w:color w:val="auto"/>
              </w:rPr>
              <mc:AlternateContent>
                <mc:Choice Requires="wps">
                  <w:drawing>
                    <wp:anchor distT="0" distB="0" distL="114300" distR="114300" simplePos="0" relativeHeight="251661312" behindDoc="1" locked="0" layoutInCell="1" allowOverlap="1" wp14:anchorId="4CAA0C5F" wp14:editId="58F0813E">
                      <wp:simplePos x="0" y="0"/>
                      <wp:positionH relativeFrom="column">
                        <wp:posOffset>-133350</wp:posOffset>
                      </wp:positionH>
                      <wp:positionV relativeFrom="paragraph">
                        <wp:posOffset>1057910</wp:posOffset>
                      </wp:positionV>
                      <wp:extent cx="5505450" cy="791210"/>
                      <wp:effectExtent l="0" t="0" r="0" b="0"/>
                      <wp:wrapTight wrapText="bothSides">
                        <wp:wrapPolygon edited="0">
                          <wp:start x="224" y="0"/>
                          <wp:lineTo x="224" y="20803"/>
                          <wp:lineTo x="21376" y="20803"/>
                          <wp:lineTo x="21376" y="0"/>
                          <wp:lineTo x="224" y="0"/>
                        </wp:wrapPolygon>
                      </wp:wrapTight>
                      <wp:docPr id="7" name="Text Box 7"/>
                      <wp:cNvGraphicFramePr/>
                      <a:graphic xmlns:a="http://schemas.openxmlformats.org/drawingml/2006/main">
                        <a:graphicData uri="http://schemas.microsoft.com/office/word/2010/wordprocessingShape">
                          <wps:wsp>
                            <wps:cNvSpPr txBox="1"/>
                            <wps:spPr>
                              <a:xfrm>
                                <a:off x="0" y="0"/>
                                <a:ext cx="5505450" cy="791210"/>
                              </a:xfrm>
                              <a:prstGeom prst="rect">
                                <a:avLst/>
                              </a:prstGeom>
                              <a:noFill/>
                              <a:ln w="6350">
                                <a:noFill/>
                              </a:ln>
                            </wps:spPr>
                            <wps:txbx>
                              <w:txbxContent>
                                <w:p w14:paraId="4BD69663" w14:textId="541A9B22" w:rsidR="002074AF" w:rsidRDefault="005E17DC" w:rsidP="004B7E44">
                                  <w:r>
                                    <w:t xml:space="preserve">Anderson </w:t>
                                  </w:r>
                                  <w:r w:rsidR="00A800E3">
                                    <w:t xml:space="preserve">Buzzi </w:t>
                                  </w:r>
                                  <w:r w:rsidR="00A800E3">
                                    <w:tab/>
                                  </w:r>
                                  <w:r w:rsidR="00A800E3">
                                    <w:tab/>
                                  </w:r>
                                  <w:r w:rsidR="002074AF">
                                    <w:t>Nancy Rosas</w:t>
                                  </w:r>
                                  <w:r w:rsidR="00A800E3">
                                    <w:tab/>
                                  </w:r>
                                  <w:r w:rsidR="00A800E3">
                                    <w:tab/>
                                    <w:t>Terry Theis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A0C5F" id="Text Box 7" o:spid="_x0000_s1028" type="#_x0000_t202" style="position:absolute;margin-left:-10.5pt;margin-top:83.3pt;width:433.5pt;height:62.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" filled="f" stroked="f" strokeweight=".5pt">
                      <v:textbox>
                        <w:txbxContent>
                          <w:p w14:paraId="4BD69663" w14:textId="541A9B22" w:rsidR="002074AF" w:rsidRDefault="005E17DC" w:rsidP="004B7E44">
                            <w:r>
                              <w:t xml:space="preserve">Anderson </w:t>
                            </w:r>
                            <w:r w:rsidR="00A800E3">
                              <w:t xml:space="preserve">Buzzi </w:t>
                            </w:r>
                            <w:r w:rsidR="00A800E3">
                              <w:tab/>
                            </w:r>
                            <w:r w:rsidR="00A800E3">
                              <w:tab/>
                            </w:r>
                            <w:r w:rsidR="002074AF">
                              <w:t>Nancy Rosas</w:t>
                            </w:r>
                            <w:r w:rsidR="00A800E3">
                              <w:tab/>
                            </w:r>
                            <w:r w:rsidR="00A800E3">
                              <w:tab/>
                              <w:t>Terry Theis</w:t>
                            </w:r>
                          </w:p>
                        </w:txbxContent>
                      </v:textbox>
                      <w10:wrap type="tight"/>
                    </v:shape>
                  </w:pict>
                </mc:Fallback>
              </mc:AlternateContent>
            </w:r>
            <w:r w:rsidR="00E55EBD" w:rsidRPr="00B23A63">
              <w:rPr>
                <w:noProof/>
                <w:color w:val="auto"/>
              </w:rPr>
              <mc:AlternateContent>
                <mc:Choice Requires="wps">
                  <w:drawing>
                    <wp:anchor distT="0" distB="0" distL="114300" distR="114300" simplePos="0" relativeHeight="251662336" behindDoc="1" locked="0" layoutInCell="1" allowOverlap="1" wp14:anchorId="2E6693B8" wp14:editId="577FDA7F">
                      <wp:simplePos x="0" y="0"/>
                      <wp:positionH relativeFrom="column">
                        <wp:posOffset>-67310</wp:posOffset>
                      </wp:positionH>
                      <wp:positionV relativeFrom="paragraph">
                        <wp:posOffset>451485</wp:posOffset>
                      </wp:positionV>
                      <wp:extent cx="3213100" cy="469265"/>
                      <wp:effectExtent l="0" t="0" r="0" b="6985"/>
                      <wp:wrapTight wrapText="bothSides">
                        <wp:wrapPolygon edited="0">
                          <wp:start x="384" y="0"/>
                          <wp:lineTo x="384" y="21045"/>
                          <wp:lineTo x="21130" y="21045"/>
                          <wp:lineTo x="21130" y="0"/>
                          <wp:lineTo x="384" y="0"/>
                        </wp:wrapPolygon>
                      </wp:wrapTight>
                      <wp:docPr id="6" name="Text Box 6"/>
                      <wp:cNvGraphicFramePr/>
                      <a:graphic xmlns:a="http://schemas.openxmlformats.org/drawingml/2006/main">
                        <a:graphicData uri="http://schemas.microsoft.com/office/word/2010/wordprocessingShape">
                          <wps:wsp>
                            <wps:cNvSpPr txBox="1"/>
                            <wps:spPr>
                              <a:xfrm>
                                <a:off x="0" y="0"/>
                                <a:ext cx="3213100" cy="469265"/>
                              </a:xfrm>
                              <a:prstGeom prst="rect">
                                <a:avLst/>
                              </a:prstGeom>
                              <a:noFill/>
                              <a:ln w="6350">
                                <a:noFill/>
                              </a:ln>
                            </wps:spPr>
                            <wps:txbx>
                              <w:txbxContent>
                                <w:p w14:paraId="4A7A9F94" w14:textId="7073A644" w:rsidR="002074AF" w:rsidRPr="00A800E3" w:rsidRDefault="00A800E3" w:rsidP="004B7E44">
                                  <w:pPr>
                                    <w:pStyle w:val="Heading1"/>
                                    <w:rPr>
                                      <w:sz w:val="24"/>
                                      <w:szCs w:val="12"/>
                                    </w:rPr>
                                  </w:pPr>
                                  <w:r w:rsidRPr="00A800E3">
                                    <w:rPr>
                                      <w:sz w:val="40"/>
                                      <w:szCs w:val="20"/>
                                    </w:rPr>
                                    <w:t>Virtual Coding Bootcamp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693B8" id="Text Box 6" o:spid="_x0000_s1029" type="#_x0000_t202" style="position:absolute;margin-left:-5.3pt;margin-top:35.55pt;width:253pt;height:36.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" filled="f" stroked="f" strokeweight=".5pt">
                      <v:textbox>
                        <w:txbxContent>
                          <w:p w14:paraId="4A7A9F94" w14:textId="7073A644" w:rsidR="002074AF" w:rsidRPr="00A800E3" w:rsidRDefault="00A800E3" w:rsidP="004B7E44">
                            <w:pPr>
                              <w:pStyle w:val="Heading1"/>
                              <w:rPr>
                                <w:sz w:val="24"/>
                                <w:szCs w:val="12"/>
                              </w:rPr>
                            </w:pPr>
                            <w:r w:rsidRPr="00A800E3">
                              <w:rPr>
                                <w:sz w:val="40"/>
                                <w:szCs w:val="20"/>
                              </w:rPr>
                              <w:t>Virtual Coding Bootcamp</w:t>
                            </w:r>
                          </w:p>
                        </w:txbxContent>
                      </v:textbox>
                      <w10:wrap type="tight"/>
                    </v:shape>
                  </w:pict>
                </mc:Fallback>
              </mc:AlternateContent>
            </w:r>
          </w:p>
        </w:tc>
      </w:tr>
    </w:tbl>
    <w:p w14:paraId="314668E4" w14:textId="77777777" w:rsidR="004B7E44" w:rsidRPr="00B23A63" w:rsidRDefault="004B7E44" w:rsidP="004B7E44">
      <w:pPr>
        <w:rPr>
          <w:color w:val="auto"/>
        </w:rPr>
      </w:pPr>
      <w:r w:rsidRPr="00B23A63">
        <w:rPr>
          <w:noProof/>
          <w:color w:val="auto"/>
        </w:rPr>
        <w:drawing>
          <wp:anchor distT="0" distB="0" distL="114300" distR="114300" simplePos="0" relativeHeight="251658240" behindDoc="1" locked="0" layoutInCell="1" allowOverlap="1" wp14:anchorId="27C8CD10" wp14:editId="5D6F990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23A63">
        <w:rPr>
          <w:noProof/>
          <w:color w:val="auto"/>
        </w:rPr>
        <mc:AlternateContent>
          <mc:Choice Requires="wps">
            <w:drawing>
              <wp:anchor distT="0" distB="0" distL="114300" distR="114300" simplePos="0" relativeHeight="251659264" behindDoc="1" locked="0" layoutInCell="1" allowOverlap="1" wp14:anchorId="1D4EA6EB" wp14:editId="6D66452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D0E4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7532C9D1" w14:textId="2AC12BAF" w:rsidR="004B7E44" w:rsidRPr="00B23A63" w:rsidRDefault="004B7E44">
      <w:pPr>
        <w:spacing w:after="200"/>
        <w:rPr>
          <w:color w:val="auto"/>
        </w:rPr>
      </w:pPr>
      <w:r w:rsidRPr="00B23A63">
        <w:rPr>
          <w:color w:val="auto"/>
        </w:rPr>
        <w:br w:type="page"/>
      </w:r>
    </w:p>
    <w:p w14:paraId="387552B5" w14:textId="5845B424" w:rsidR="00321E96" w:rsidRPr="00B23A63" w:rsidRDefault="005744DE" w:rsidP="00321E96">
      <w:pPr>
        <w:pStyle w:val="Heading3"/>
        <w:rPr>
          <w:b/>
          <w:i w:val="0"/>
          <w:sz w:val="44"/>
        </w:rPr>
      </w:pPr>
      <w:r>
        <w:rPr>
          <w:b/>
          <w:i w:val="0"/>
          <w:sz w:val="44"/>
        </w:rPr>
        <w:lastRenderedPageBreak/>
        <w:t>Proposal</w:t>
      </w:r>
    </w:p>
    <w:p w14:paraId="07F2C64B" w14:textId="77777777" w:rsidR="00321E96" w:rsidRPr="00B23A63" w:rsidRDefault="00321E96" w:rsidP="00321E96">
      <w:pPr>
        <w:rPr>
          <w:rFonts w:eastAsia="Times New Roman"/>
          <w:color w:val="auto"/>
        </w:rPr>
      </w:pPr>
    </w:p>
    <w:p w14:paraId="07ADEB3D" w14:textId="0AD0CD74" w:rsidR="00321E96" w:rsidRPr="00B23A63" w:rsidRDefault="00BF1EF9" w:rsidP="00321E96">
      <w:pPr>
        <w:rPr>
          <w:color w:val="auto"/>
        </w:rPr>
      </w:pPr>
      <w:r>
        <w:rPr>
          <w:color w:val="auto"/>
        </w:rPr>
        <w:t xml:space="preserve">SOUGHT is an app that helps anyone looking to rent or buy a home. The app will pull real-time MLS listings showing </w:t>
      </w:r>
      <w:r w:rsidR="00A3545C">
        <w:rPr>
          <w:color w:val="auto"/>
        </w:rPr>
        <w:t>curet homes for sale or rent</w:t>
      </w:r>
      <w:r>
        <w:rPr>
          <w:color w:val="auto"/>
        </w:rPr>
        <w:t xml:space="preserve">. According to </w:t>
      </w:r>
      <w:r w:rsidR="00A3545C">
        <w:rPr>
          <w:color w:val="auto"/>
        </w:rPr>
        <w:t xml:space="preserve">Experian.com, the current average age of the homebuyers is 34 years old, with steady income. Additionally, according to inman.com, home searches spike on Friday mornings and most homes are shown on the weekend—weather permitting. With this app, seekers will be able to view upcoming weather conditions and make a better home search plan keeping busy schedules in mind. </w:t>
      </w:r>
    </w:p>
    <w:p w14:paraId="36263B48" w14:textId="77777777" w:rsidR="00321E96" w:rsidRPr="00B23A63" w:rsidRDefault="00321E96" w:rsidP="00321E96">
      <w:pPr>
        <w:pStyle w:val="Heading3"/>
        <w:rPr>
          <w:rFonts w:eastAsiaTheme="minorHAnsi"/>
          <w:b/>
          <w:i w:val="0"/>
          <w:sz w:val="44"/>
        </w:rPr>
      </w:pPr>
    </w:p>
    <w:p w14:paraId="73BD14DE" w14:textId="66233D97" w:rsidR="00321E96" w:rsidRPr="00B23A63" w:rsidRDefault="005744DE" w:rsidP="00321E96">
      <w:pPr>
        <w:pStyle w:val="Heading4"/>
        <w:rPr>
          <w:color w:val="auto"/>
        </w:rPr>
      </w:pPr>
      <w:r>
        <w:rPr>
          <w:color w:val="auto"/>
        </w:rPr>
        <w:t>Contents</w:t>
      </w:r>
    </w:p>
    <w:p w14:paraId="37D66F14" w14:textId="77777777" w:rsidR="00321E96" w:rsidRPr="00B23A63" w:rsidRDefault="00321E96" w:rsidP="00321E96">
      <w:pPr>
        <w:rPr>
          <w:color w:val="auto"/>
        </w:rPr>
      </w:pPr>
    </w:p>
    <w:p w14:paraId="247E8B68" w14:textId="512C8A7B" w:rsidR="00BF1EF9" w:rsidRPr="00BF1EF9" w:rsidRDefault="005744DE" w:rsidP="005744DE">
      <w:pPr>
        <w:spacing w:line="240" w:lineRule="auto"/>
        <w:rPr>
          <w:rFonts w:ascii="Times New Roman" w:eastAsia="Times New Roman" w:hAnsi="Times New Roman" w:cs="Times New Roman"/>
          <w:color w:val="auto"/>
          <w:sz w:val="24"/>
          <w:szCs w:val="24"/>
        </w:rPr>
      </w:pPr>
      <w:r>
        <w:rPr>
          <w:color w:val="auto"/>
        </w:rPr>
        <w:t xml:space="preserve">As a busy home buyer, I want to know what is on the market and what the weather conditions are going to look like so that I can plan my viewings accordingly. </w:t>
      </w:r>
    </w:p>
    <w:p w14:paraId="25B6DC0A" w14:textId="77777777" w:rsidR="00BF1EF9" w:rsidRPr="00BF1EF9" w:rsidRDefault="00BF1EF9" w:rsidP="00BF1EF9">
      <w:pPr>
        <w:spacing w:line="240" w:lineRule="auto"/>
        <w:rPr>
          <w:rFonts w:ascii="Times New Roman" w:eastAsia="Times New Roman" w:hAnsi="Times New Roman" w:cs="Times New Roman"/>
          <w:color w:val="auto"/>
          <w:sz w:val="24"/>
          <w:szCs w:val="24"/>
        </w:rPr>
      </w:pPr>
    </w:p>
    <w:p w14:paraId="500BB5D4" w14:textId="65C8B1CC" w:rsidR="00BF1EF9" w:rsidRPr="005744DE"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Wireframe:</w:t>
      </w:r>
    </w:p>
    <w:p w14:paraId="69C86024" w14:textId="0F804B4B" w:rsidR="005744DE" w:rsidRPr="005744DE" w:rsidRDefault="00E562FC" w:rsidP="00BF1EF9">
      <w:pPr>
        <w:spacing w:line="240" w:lineRule="auto"/>
        <w:rPr>
          <w:rFonts w:eastAsia="Times New Roman" w:cstheme="minorHAnsi"/>
          <w:color w:val="auto"/>
          <w:sz w:val="24"/>
          <w:szCs w:val="24"/>
        </w:rPr>
      </w:pPr>
      <w:hyperlink r:id="rId9" w:history="1">
        <w:r w:rsidR="005744DE" w:rsidRPr="005744DE">
          <w:rPr>
            <w:rStyle w:val="Hyperlink"/>
            <w:rFonts w:eastAsia="Times New Roman" w:cstheme="minorHAnsi"/>
            <w:sz w:val="24"/>
            <w:szCs w:val="24"/>
          </w:rPr>
          <w:t>www.wireframe.cc</w:t>
        </w:r>
      </w:hyperlink>
    </w:p>
    <w:p w14:paraId="7719B210" w14:textId="77777777" w:rsidR="005744DE" w:rsidRPr="00BF1EF9" w:rsidRDefault="005744DE" w:rsidP="00BF1EF9">
      <w:pPr>
        <w:spacing w:line="240" w:lineRule="auto"/>
        <w:rPr>
          <w:rFonts w:eastAsia="Times New Roman" w:cstheme="minorHAnsi"/>
          <w:color w:val="auto"/>
          <w:sz w:val="24"/>
          <w:szCs w:val="24"/>
        </w:rPr>
      </w:pPr>
    </w:p>
    <w:p w14:paraId="6C4B6A7E" w14:textId="77777777" w:rsidR="00BF1EF9" w:rsidRPr="00BF1EF9" w:rsidRDefault="00BF1EF9" w:rsidP="00BF1EF9">
      <w:pPr>
        <w:spacing w:line="240" w:lineRule="auto"/>
        <w:rPr>
          <w:rFonts w:eastAsia="Times New Roman" w:cstheme="minorHAnsi"/>
          <w:color w:val="auto"/>
          <w:sz w:val="24"/>
          <w:szCs w:val="24"/>
        </w:rPr>
      </w:pPr>
    </w:p>
    <w:p w14:paraId="244153DE" w14:textId="147BCF51"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APIs used</w:t>
      </w:r>
      <w:r w:rsidR="005744DE">
        <w:rPr>
          <w:rFonts w:eastAsia="Times New Roman" w:cstheme="minorHAnsi"/>
          <w:color w:val="000000"/>
          <w:sz w:val="22"/>
        </w:rPr>
        <w:t>:</w:t>
      </w:r>
    </w:p>
    <w:p w14:paraId="793B3B4B" w14:textId="7EBF38F2" w:rsidR="00BF1EF9" w:rsidRPr="00BF1EF9" w:rsidRDefault="00E562FC" w:rsidP="00BF1EF9">
      <w:pPr>
        <w:spacing w:line="240" w:lineRule="auto"/>
        <w:rPr>
          <w:rFonts w:eastAsia="Times New Roman" w:cstheme="minorHAnsi"/>
          <w:color w:val="auto"/>
          <w:sz w:val="24"/>
          <w:szCs w:val="24"/>
        </w:rPr>
      </w:pPr>
      <w:hyperlink r:id="rId10" w:history="1">
        <w:r w:rsidR="005744DE" w:rsidRPr="005744DE">
          <w:rPr>
            <w:rFonts w:eastAsia="Times New Roman" w:cstheme="minorHAnsi"/>
            <w:color w:val="1155CC"/>
            <w:sz w:val="22"/>
            <w:u w:val="single"/>
          </w:rPr>
          <w:t>www.realtor.com</w:t>
        </w:r>
      </w:hyperlink>
    </w:p>
    <w:p w14:paraId="7B862409" w14:textId="43FA7D0D" w:rsidR="00BF1EF9" w:rsidRPr="00BF1EF9" w:rsidRDefault="005744DE" w:rsidP="00BF1EF9">
      <w:pPr>
        <w:spacing w:line="240" w:lineRule="auto"/>
        <w:rPr>
          <w:rFonts w:eastAsia="Times New Roman" w:cstheme="minorHAnsi"/>
          <w:color w:val="auto"/>
          <w:sz w:val="24"/>
          <w:szCs w:val="24"/>
        </w:rPr>
      </w:pPr>
      <w:r w:rsidRPr="005744DE">
        <w:rPr>
          <w:rFonts w:eastAsia="Times New Roman" w:cstheme="minorHAnsi"/>
          <w:color w:val="000000"/>
          <w:sz w:val="22"/>
        </w:rPr>
        <w:t>www.</w:t>
      </w:r>
      <w:r w:rsidR="00BF1EF9" w:rsidRPr="00BF1EF9">
        <w:rPr>
          <w:rFonts w:eastAsia="Times New Roman" w:cstheme="minorHAnsi"/>
          <w:color w:val="000000"/>
          <w:sz w:val="22"/>
        </w:rPr>
        <w:t>openweathermap.org</w:t>
      </w:r>
    </w:p>
    <w:p w14:paraId="64216348" w14:textId="77777777" w:rsidR="00BF1EF9" w:rsidRPr="00BF1EF9" w:rsidRDefault="00BF1EF9" w:rsidP="00BF1EF9">
      <w:pPr>
        <w:spacing w:line="240" w:lineRule="auto"/>
        <w:rPr>
          <w:rFonts w:eastAsia="Times New Roman" w:cstheme="minorHAnsi"/>
          <w:color w:val="auto"/>
          <w:sz w:val="24"/>
          <w:szCs w:val="24"/>
        </w:rPr>
      </w:pPr>
    </w:p>
    <w:p w14:paraId="6FEA9E4A" w14:textId="305D7B59" w:rsidR="00BF1EF9" w:rsidRPr="00BF1EF9" w:rsidRDefault="005744DE" w:rsidP="00BF1EF9">
      <w:pPr>
        <w:spacing w:line="240" w:lineRule="auto"/>
        <w:rPr>
          <w:rFonts w:eastAsia="Times New Roman" w:cstheme="minorHAnsi"/>
          <w:color w:val="auto"/>
          <w:sz w:val="24"/>
          <w:szCs w:val="24"/>
        </w:rPr>
      </w:pPr>
      <w:r w:rsidRPr="00BF1EF9">
        <w:rPr>
          <w:rFonts w:eastAsia="Times New Roman" w:cstheme="minorHAnsi"/>
          <w:color w:val="000000"/>
          <w:sz w:val="22"/>
        </w:rPr>
        <w:t>Acceptance</w:t>
      </w:r>
      <w:r w:rsidR="00BF1EF9" w:rsidRPr="00BF1EF9">
        <w:rPr>
          <w:rFonts w:eastAsia="Times New Roman" w:cstheme="minorHAnsi"/>
          <w:color w:val="000000"/>
          <w:sz w:val="22"/>
        </w:rPr>
        <w:t xml:space="preserve"> Criteria</w:t>
      </w:r>
      <w:r>
        <w:rPr>
          <w:rFonts w:eastAsia="Times New Roman" w:cstheme="minorHAnsi"/>
          <w:color w:val="000000"/>
          <w:sz w:val="22"/>
        </w:rPr>
        <w:t>:</w:t>
      </w:r>
    </w:p>
    <w:p w14:paraId="16C7749F" w14:textId="7FE2773A"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WHEN a user visits </w:t>
      </w:r>
      <w:r w:rsidR="005744DE">
        <w:rPr>
          <w:rFonts w:eastAsia="Times New Roman" w:cstheme="minorHAnsi"/>
          <w:color w:val="000000"/>
          <w:sz w:val="22"/>
        </w:rPr>
        <w:t>the</w:t>
      </w:r>
      <w:r w:rsidRPr="00BF1EF9">
        <w:rPr>
          <w:rFonts w:eastAsia="Times New Roman" w:cstheme="minorHAnsi"/>
          <w:color w:val="000000"/>
          <w:sz w:val="22"/>
        </w:rPr>
        <w:t xml:space="preserve"> site</w:t>
      </w:r>
    </w:p>
    <w:p w14:paraId="7CD1B56D" w14:textId="2BA671BA"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THEN they can see a search bar and boxes for </w:t>
      </w:r>
      <w:r w:rsidR="005744DE">
        <w:rPr>
          <w:rFonts w:eastAsia="Times New Roman" w:cstheme="minorHAnsi"/>
          <w:color w:val="000000"/>
          <w:sz w:val="22"/>
        </w:rPr>
        <w:t>weather and a map</w:t>
      </w:r>
    </w:p>
    <w:p w14:paraId="142A033F" w14:textId="2B65A5D1"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WHEN the user inputs a city</w:t>
      </w:r>
    </w:p>
    <w:p w14:paraId="2ACB4A0D" w14:textId="7CD668A6"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THEN </w:t>
      </w:r>
      <w:r w:rsidR="005744DE">
        <w:rPr>
          <w:rFonts w:eastAsia="Times New Roman" w:cstheme="minorHAnsi"/>
          <w:color w:val="000000"/>
          <w:sz w:val="22"/>
        </w:rPr>
        <w:t>they will see the homes for sale or rent</w:t>
      </w:r>
    </w:p>
    <w:p w14:paraId="53E4971C"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THEN that location is stored in local storage</w:t>
      </w:r>
    </w:p>
    <w:p w14:paraId="0385E478" w14:textId="0D46428F"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w:t>
      </w:r>
      <w:r w:rsidR="005744DE">
        <w:rPr>
          <w:rFonts w:eastAsia="Times New Roman" w:cstheme="minorHAnsi"/>
          <w:color w:val="000000"/>
          <w:sz w:val="22"/>
        </w:rPr>
        <w:t>THEN they can check the upcoming weather for the days they want to see the homes</w:t>
      </w:r>
    </w:p>
    <w:p w14:paraId="71F02F6B" w14:textId="77777777" w:rsidR="005744DE" w:rsidRPr="005744DE" w:rsidRDefault="005744DE">
      <w:pPr>
        <w:spacing w:after="200"/>
        <w:rPr>
          <w:rFonts w:eastAsia="Times New Roman" w:cstheme="minorHAnsi"/>
          <w:color w:val="000000"/>
          <w:sz w:val="22"/>
        </w:rPr>
      </w:pPr>
      <w:r w:rsidRPr="005744DE">
        <w:rPr>
          <w:rFonts w:eastAsia="Times New Roman" w:cstheme="minorHAnsi"/>
          <w:color w:val="000000"/>
          <w:sz w:val="22"/>
        </w:rPr>
        <w:br w:type="page"/>
      </w:r>
    </w:p>
    <w:p w14:paraId="7ED9C10C" w14:textId="77777777" w:rsidR="00BF1EF9" w:rsidRPr="00BF1EF9" w:rsidRDefault="00BF1EF9" w:rsidP="00BF1EF9">
      <w:pPr>
        <w:spacing w:line="240" w:lineRule="auto"/>
        <w:rPr>
          <w:rFonts w:eastAsia="Times New Roman" w:cstheme="minorHAnsi"/>
          <w:color w:val="auto"/>
          <w:sz w:val="36"/>
          <w:szCs w:val="36"/>
        </w:rPr>
      </w:pPr>
      <w:r w:rsidRPr="00BF1EF9">
        <w:rPr>
          <w:rFonts w:eastAsia="Times New Roman" w:cstheme="minorHAnsi"/>
          <w:color w:val="000000"/>
          <w:sz w:val="32"/>
          <w:szCs w:val="32"/>
        </w:rPr>
        <w:lastRenderedPageBreak/>
        <w:t>Elevator Pitch</w:t>
      </w:r>
    </w:p>
    <w:p w14:paraId="02CFF1BC" w14:textId="77777777" w:rsidR="00BF1EF9" w:rsidRPr="00BF1EF9" w:rsidRDefault="00BF1EF9" w:rsidP="00BF1EF9">
      <w:pPr>
        <w:spacing w:line="240" w:lineRule="auto"/>
        <w:rPr>
          <w:rFonts w:eastAsia="Times New Roman" w:cstheme="minorHAnsi"/>
          <w:color w:val="auto"/>
          <w:sz w:val="24"/>
          <w:szCs w:val="24"/>
        </w:rPr>
      </w:pPr>
    </w:p>
    <w:p w14:paraId="7E795CE2" w14:textId="3BF3746E" w:rsidR="005744DE" w:rsidRPr="005744DE" w:rsidRDefault="008E4FEB" w:rsidP="00BF1EF9">
      <w:pPr>
        <w:spacing w:line="240" w:lineRule="auto"/>
        <w:rPr>
          <w:rFonts w:eastAsia="Times New Roman" w:cstheme="minorHAnsi"/>
          <w:color w:val="000000"/>
          <w:sz w:val="32"/>
          <w:szCs w:val="32"/>
        </w:rPr>
      </w:pPr>
      <w:r>
        <w:rPr>
          <w:rFonts w:eastAsia="Times New Roman" w:cstheme="minorHAnsi"/>
          <w:color w:val="000000"/>
          <w:sz w:val="32"/>
          <w:szCs w:val="32"/>
        </w:rPr>
        <w:t xml:space="preserve">Now more than ever, everyone is attempting to do more in less time. This means planning even the most mundane events in our lives. For anyone who has ever been in the market to buy a home, you know how time-consuming this endeavor can be—from searching your desired areas, to pricing, down to the weather which can affect you from seeing a potential gem in the short amount of time you have off. With SOUGHT, you can browse listings in your area. Not only </w:t>
      </w:r>
      <w:proofErr w:type="gramStart"/>
      <w:r>
        <w:rPr>
          <w:rFonts w:eastAsia="Times New Roman" w:cstheme="minorHAnsi"/>
          <w:color w:val="000000"/>
          <w:sz w:val="32"/>
          <w:szCs w:val="32"/>
        </w:rPr>
        <w:t>that, but</w:t>
      </w:r>
      <w:proofErr w:type="gramEnd"/>
      <w:r>
        <w:rPr>
          <w:rFonts w:eastAsia="Times New Roman" w:cstheme="minorHAnsi"/>
          <w:color w:val="000000"/>
          <w:sz w:val="32"/>
          <w:szCs w:val="32"/>
        </w:rPr>
        <w:t xml:space="preserve"> SOUGHT has a feature to view upcoming weather conditions to make the most out of your views and weekend. There is nothing more upsetting than having a realtor cancel on you or getting caught in inclement weather which ruins your plans for potential home buying. Our </w:t>
      </w:r>
      <w:proofErr w:type="gramStart"/>
      <w:r>
        <w:rPr>
          <w:rFonts w:eastAsia="Times New Roman" w:cstheme="minorHAnsi"/>
          <w:color w:val="000000"/>
          <w:sz w:val="32"/>
          <w:szCs w:val="32"/>
        </w:rPr>
        <w:t>ultimate goal</w:t>
      </w:r>
      <w:proofErr w:type="gramEnd"/>
      <w:r>
        <w:rPr>
          <w:rFonts w:eastAsia="Times New Roman" w:cstheme="minorHAnsi"/>
          <w:color w:val="000000"/>
          <w:sz w:val="32"/>
          <w:szCs w:val="32"/>
        </w:rPr>
        <w:t xml:space="preserve"> is to help you find what you have SOUGHT.</w:t>
      </w:r>
    </w:p>
    <w:p w14:paraId="733A0A5D" w14:textId="77777777" w:rsidR="005744DE" w:rsidRPr="005744DE" w:rsidRDefault="005744DE">
      <w:pPr>
        <w:spacing w:after="200"/>
        <w:rPr>
          <w:rFonts w:eastAsia="Times New Roman" w:cstheme="minorHAnsi"/>
          <w:color w:val="000000"/>
          <w:sz w:val="32"/>
          <w:szCs w:val="32"/>
        </w:rPr>
      </w:pPr>
      <w:r w:rsidRPr="005744DE">
        <w:rPr>
          <w:rFonts w:eastAsia="Times New Roman" w:cstheme="minorHAnsi"/>
          <w:color w:val="000000"/>
          <w:sz w:val="32"/>
          <w:szCs w:val="32"/>
        </w:rPr>
        <w:br w:type="page"/>
      </w:r>
    </w:p>
    <w:p w14:paraId="1AACD4C5" w14:textId="77777777" w:rsidR="00BF1EF9" w:rsidRPr="00BF1EF9" w:rsidRDefault="00BF1EF9" w:rsidP="00BF1EF9">
      <w:pPr>
        <w:spacing w:line="240" w:lineRule="auto"/>
        <w:rPr>
          <w:rFonts w:eastAsia="Times New Roman" w:cstheme="minorHAnsi"/>
          <w:color w:val="auto"/>
          <w:sz w:val="24"/>
          <w:szCs w:val="24"/>
        </w:rPr>
      </w:pPr>
    </w:p>
    <w:p w14:paraId="62FBF8A6" w14:textId="77777777" w:rsidR="00BF1EF9" w:rsidRPr="00BF1EF9" w:rsidRDefault="00BF1EF9" w:rsidP="00BF1EF9">
      <w:pPr>
        <w:spacing w:line="240" w:lineRule="auto"/>
        <w:rPr>
          <w:rFonts w:eastAsia="Times New Roman" w:cstheme="minorHAnsi"/>
          <w:color w:val="auto"/>
          <w:sz w:val="24"/>
          <w:szCs w:val="24"/>
        </w:rPr>
      </w:pPr>
    </w:p>
    <w:p w14:paraId="777ED271" w14:textId="799DB5AB" w:rsidR="00BF1EF9" w:rsidRPr="00BF1EF9" w:rsidRDefault="00BF1EF9" w:rsidP="00BF1EF9">
      <w:pPr>
        <w:spacing w:line="240" w:lineRule="auto"/>
        <w:rPr>
          <w:rFonts w:eastAsia="Times New Roman" w:cstheme="minorHAnsi"/>
          <w:color w:val="auto"/>
          <w:sz w:val="32"/>
          <w:szCs w:val="32"/>
        </w:rPr>
      </w:pPr>
      <w:r w:rsidRPr="00BF1EF9">
        <w:rPr>
          <w:rFonts w:eastAsia="Times New Roman" w:cstheme="minorHAnsi"/>
          <w:color w:val="000000"/>
          <w:szCs w:val="28"/>
        </w:rPr>
        <w:t xml:space="preserve">To Do tasks for </w:t>
      </w:r>
      <w:r w:rsidR="005744DE" w:rsidRPr="005744DE">
        <w:rPr>
          <w:rFonts w:eastAsia="Times New Roman" w:cstheme="minorHAnsi"/>
          <w:color w:val="000000"/>
          <w:szCs w:val="28"/>
        </w:rPr>
        <w:t>SOUGHT</w:t>
      </w:r>
    </w:p>
    <w:p w14:paraId="575C2698" w14:textId="77777777" w:rsidR="00BF1EF9" w:rsidRPr="00BF1EF9" w:rsidRDefault="00BF1EF9" w:rsidP="00BF1EF9">
      <w:pPr>
        <w:spacing w:line="240" w:lineRule="auto"/>
        <w:rPr>
          <w:rFonts w:eastAsia="Times New Roman" w:cstheme="minorHAnsi"/>
          <w:color w:val="auto"/>
          <w:sz w:val="24"/>
          <w:szCs w:val="24"/>
        </w:rPr>
      </w:pPr>
    </w:p>
    <w:p w14:paraId="054184A4"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I HTML and CSS Styling (front end)</w:t>
      </w:r>
    </w:p>
    <w:p w14:paraId="06BC0EF4" w14:textId="0FBD3CBD"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II Java</w:t>
      </w:r>
      <w:r w:rsidR="005744DE">
        <w:rPr>
          <w:rFonts w:eastAsia="Times New Roman" w:cstheme="minorHAnsi"/>
          <w:color w:val="000000"/>
          <w:sz w:val="22"/>
        </w:rPr>
        <w:t>S</w:t>
      </w:r>
      <w:r w:rsidRPr="00BF1EF9">
        <w:rPr>
          <w:rFonts w:eastAsia="Times New Roman" w:cstheme="minorHAnsi"/>
          <w:color w:val="000000"/>
          <w:sz w:val="22"/>
        </w:rPr>
        <w:t>cript (back end)</w:t>
      </w:r>
    </w:p>
    <w:p w14:paraId="7796542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A. API calls</w:t>
      </w:r>
    </w:p>
    <w:p w14:paraId="5D2890CD"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1. sunrise-sunset.org</w:t>
      </w:r>
    </w:p>
    <w:p w14:paraId="7847F9D6"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2. openweathermap.org</w:t>
      </w:r>
    </w:p>
    <w:p w14:paraId="7C48801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B. Event handlers</w:t>
      </w:r>
    </w:p>
    <w:p w14:paraId="04682F5C"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1. Button clicks passing search information to the </w:t>
      </w:r>
      <w:proofErr w:type="gramStart"/>
      <w:r w:rsidRPr="00BF1EF9">
        <w:rPr>
          <w:rFonts w:eastAsia="Times New Roman" w:cstheme="minorHAnsi"/>
          <w:color w:val="000000"/>
          <w:sz w:val="22"/>
        </w:rPr>
        <w:t>API</w:t>
      </w:r>
      <w:proofErr w:type="gramEnd"/>
    </w:p>
    <w:p w14:paraId="525D4BBF"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C. Local Storage</w:t>
      </w:r>
    </w:p>
    <w:p w14:paraId="602FB394" w14:textId="77777777" w:rsidR="00BF1EF9" w:rsidRPr="00BF1EF9" w:rsidRDefault="00BF1EF9" w:rsidP="00BF1EF9">
      <w:pPr>
        <w:spacing w:line="240" w:lineRule="auto"/>
        <w:rPr>
          <w:rFonts w:eastAsia="Times New Roman" w:cstheme="minorHAnsi"/>
          <w:color w:val="auto"/>
          <w:sz w:val="24"/>
          <w:szCs w:val="24"/>
        </w:rPr>
      </w:pPr>
      <w:r w:rsidRPr="00BF1EF9">
        <w:rPr>
          <w:rFonts w:eastAsia="Times New Roman" w:cstheme="minorHAnsi"/>
          <w:color w:val="000000"/>
          <w:sz w:val="22"/>
        </w:rPr>
        <w:t xml:space="preserve">        1. Most recent search is saved to local </w:t>
      </w:r>
      <w:proofErr w:type="gramStart"/>
      <w:r w:rsidRPr="00BF1EF9">
        <w:rPr>
          <w:rFonts w:eastAsia="Times New Roman" w:cstheme="minorHAnsi"/>
          <w:color w:val="000000"/>
          <w:sz w:val="22"/>
        </w:rPr>
        <w:t>storage</w:t>
      </w:r>
      <w:proofErr w:type="gramEnd"/>
    </w:p>
    <w:p w14:paraId="6923BC6B" w14:textId="77777777" w:rsidR="00C53A91" w:rsidRPr="00B23A63" w:rsidRDefault="00C53A91" w:rsidP="00321E96">
      <w:pPr>
        <w:rPr>
          <w:color w:val="auto"/>
        </w:rPr>
      </w:pPr>
    </w:p>
    <w:sectPr w:rsidR="00C53A91" w:rsidRPr="00B23A63" w:rsidSect="004B7E44">
      <w:headerReference w:type="default" r:id="rId11"/>
      <w:footerReference w:type="default" r:id="rId12"/>
      <w:footerReference w:type="first" r:id="rId1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549AE" w14:textId="77777777" w:rsidR="00E562FC" w:rsidRDefault="00E562FC" w:rsidP="004B7E44">
      <w:r>
        <w:separator/>
      </w:r>
    </w:p>
  </w:endnote>
  <w:endnote w:type="continuationSeparator" w:id="0">
    <w:p w14:paraId="0AE83AD0" w14:textId="77777777" w:rsidR="00E562FC" w:rsidRDefault="00E562F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074AF" w14:paraId="4754802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7FD312D" w14:textId="2101BCEC" w:rsidR="002074AF" w:rsidRDefault="005744DE" w:rsidP="004B7E44">
          <w:pPr>
            <w:pStyle w:val="Footer"/>
          </w:pPr>
          <w:r>
            <w:t>SOUGHT</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7A43813" w14:textId="77777777" w:rsidR="002074AF" w:rsidRDefault="002074AF"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C0B79" w14:textId="77777777" w:rsidR="00E562FC" w:rsidRDefault="00E562FC" w:rsidP="004B7E44">
      <w:r>
        <w:separator/>
      </w:r>
    </w:p>
  </w:footnote>
  <w:footnote w:type="continuationSeparator" w:id="0">
    <w:p w14:paraId="03221AD4" w14:textId="77777777" w:rsidR="00E562FC" w:rsidRDefault="00E562F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074AF" w14:paraId="37C43941" w14:textId="77777777" w:rsidTr="004B7E44">
      <w:trPr>
        <w:trHeight w:val="1318"/>
      </w:trPr>
      <w:tc>
        <w:tcPr>
          <w:tcW w:w="12210" w:type="dxa"/>
          <w:tcBorders>
            <w:top w:val="nil"/>
            <w:left w:val="nil"/>
            <w:bottom w:val="nil"/>
            <w:right w:val="nil"/>
          </w:tcBorders>
        </w:tcPr>
        <w:p w14:paraId="0B9D975B" w14:textId="77777777" w:rsidR="002074AF" w:rsidRDefault="002074AF" w:rsidP="004B7E44">
          <w:pPr>
            <w:pStyle w:val="Header"/>
          </w:pPr>
          <w:r>
            <w:rPr>
              <w:noProof/>
            </w:rPr>
            <mc:AlternateContent>
              <mc:Choice Requires="wps">
                <w:drawing>
                  <wp:inline distT="0" distB="0" distL="0" distR="0" wp14:anchorId="2DDBD022" wp14:editId="64CC647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44F82" w14:textId="77777777" w:rsidR="002074AF" w:rsidRPr="004B7E44" w:rsidRDefault="002074A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DDBD022"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76444F82" w14:textId="77777777" w:rsidR="002074AF" w:rsidRPr="004B7E44" w:rsidRDefault="002074AF"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D46D97"/>
    <w:multiLevelType w:val="multilevel"/>
    <w:tmpl w:val="013E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6D505C"/>
    <w:multiLevelType w:val="multilevel"/>
    <w:tmpl w:val="3D0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EBD"/>
    <w:rsid w:val="00033842"/>
    <w:rsid w:val="000601CD"/>
    <w:rsid w:val="00082250"/>
    <w:rsid w:val="000B4CEC"/>
    <w:rsid w:val="00140250"/>
    <w:rsid w:val="00165EC8"/>
    <w:rsid w:val="001871A2"/>
    <w:rsid w:val="001A12B2"/>
    <w:rsid w:val="001A2FC3"/>
    <w:rsid w:val="002074AF"/>
    <w:rsid w:val="00246376"/>
    <w:rsid w:val="00293B83"/>
    <w:rsid w:val="002F47BD"/>
    <w:rsid w:val="00321E96"/>
    <w:rsid w:val="00323801"/>
    <w:rsid w:val="00375F59"/>
    <w:rsid w:val="003B4434"/>
    <w:rsid w:val="003C651D"/>
    <w:rsid w:val="003F6453"/>
    <w:rsid w:val="00445100"/>
    <w:rsid w:val="00482A63"/>
    <w:rsid w:val="004B7E44"/>
    <w:rsid w:val="004D5252"/>
    <w:rsid w:val="004F2B86"/>
    <w:rsid w:val="005744DE"/>
    <w:rsid w:val="005A718F"/>
    <w:rsid w:val="005E17DC"/>
    <w:rsid w:val="0060439A"/>
    <w:rsid w:val="00642292"/>
    <w:rsid w:val="006A3CE7"/>
    <w:rsid w:val="007516CF"/>
    <w:rsid w:val="007822E6"/>
    <w:rsid w:val="007C1BF7"/>
    <w:rsid w:val="0080071B"/>
    <w:rsid w:val="008B33BC"/>
    <w:rsid w:val="008C14E2"/>
    <w:rsid w:val="008D69E2"/>
    <w:rsid w:val="008E4FEB"/>
    <w:rsid w:val="008F6321"/>
    <w:rsid w:val="009120E9"/>
    <w:rsid w:val="0091711C"/>
    <w:rsid w:val="009458D3"/>
    <w:rsid w:val="00945900"/>
    <w:rsid w:val="009C396C"/>
    <w:rsid w:val="00A3545C"/>
    <w:rsid w:val="00A800E3"/>
    <w:rsid w:val="00A94259"/>
    <w:rsid w:val="00AE107A"/>
    <w:rsid w:val="00B23A63"/>
    <w:rsid w:val="00B5501D"/>
    <w:rsid w:val="00B572B4"/>
    <w:rsid w:val="00B779D0"/>
    <w:rsid w:val="00BB2054"/>
    <w:rsid w:val="00BF1EF9"/>
    <w:rsid w:val="00C076B7"/>
    <w:rsid w:val="00C12A22"/>
    <w:rsid w:val="00C53A91"/>
    <w:rsid w:val="00C53C94"/>
    <w:rsid w:val="00D80D39"/>
    <w:rsid w:val="00DB26A7"/>
    <w:rsid w:val="00DD1BF7"/>
    <w:rsid w:val="00E55EBD"/>
    <w:rsid w:val="00E562FC"/>
    <w:rsid w:val="00E76CAD"/>
    <w:rsid w:val="00E94B5F"/>
    <w:rsid w:val="00F51143"/>
    <w:rsid w:val="00F74109"/>
    <w:rsid w:val="00FB2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CD516"/>
  <w15:chartTrackingRefBased/>
  <w15:docId w15:val="{F64EC00C-A719-4D4F-80BC-45F199BD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table" w:styleId="TableGrid">
    <w:name w:val="Table Grid"/>
    <w:basedOn w:val="TableNormal"/>
    <w:uiPriority w:val="39"/>
    <w:rsid w:val="0060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0439A"/>
    <w:pPr>
      <w:spacing w:after="0" w:line="240" w:lineRule="auto"/>
    </w:pPr>
    <w:rPr>
      <w:color w:val="7A042E" w:themeColor="accent1" w:themeShade="BF"/>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rPr>
      <w:tblPr/>
      <w:tcPr>
        <w:tcBorders>
          <w:bottom w:val="single" w:sz="12" w:space="0" w:color="F73A7D" w:themeColor="accent1" w:themeTint="99"/>
        </w:tcBorders>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table" w:styleId="ListTable4-Accent3">
    <w:name w:val="List Table 4 Accent 3"/>
    <w:basedOn w:val="TableNormal"/>
    <w:uiPriority w:val="49"/>
    <w:rsid w:val="0060439A"/>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tcBorders>
        <w:shd w:val="clear" w:color="auto" w:fill="1D7D74" w:themeFill="accent3"/>
      </w:tcPr>
    </w:tblStylePr>
    <w:tblStylePr w:type="lastRow">
      <w:rPr>
        <w:b/>
        <w:bCs/>
      </w:rPr>
      <w:tblPr/>
      <w:tcPr>
        <w:tcBorders>
          <w:top w:val="double" w:sz="4" w:space="0" w:color="51D6CA" w:themeColor="accent3" w:themeTint="99"/>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4-Accent3">
    <w:name w:val="Grid Table 4 Accent 3"/>
    <w:basedOn w:val="TableNormal"/>
    <w:uiPriority w:val="49"/>
    <w:rsid w:val="0060439A"/>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insideV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insideV w:val="nil"/>
        </w:tcBorders>
        <w:shd w:val="clear" w:color="auto" w:fill="1D7D74" w:themeFill="accent3"/>
      </w:tcPr>
    </w:tblStylePr>
    <w:tblStylePr w:type="lastRow">
      <w:rPr>
        <w:b/>
        <w:bCs/>
      </w:rPr>
      <w:tblPr/>
      <w:tcPr>
        <w:tcBorders>
          <w:top w:val="double" w:sz="4" w:space="0" w:color="1D7D74" w:themeColor="accent3"/>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GridTable2-Accent3">
    <w:name w:val="Grid Table 2 Accent 3"/>
    <w:basedOn w:val="TableNormal"/>
    <w:uiPriority w:val="47"/>
    <w:rsid w:val="0060439A"/>
    <w:pPr>
      <w:spacing w:after="0" w:line="240" w:lineRule="auto"/>
    </w:pPr>
    <w:tblPr>
      <w:tblStyleRowBandSize w:val="1"/>
      <w:tblStyleColBandSize w:val="1"/>
      <w:tblBorders>
        <w:top w:val="single" w:sz="2" w:space="0" w:color="51D6CA" w:themeColor="accent3" w:themeTint="99"/>
        <w:bottom w:val="single" w:sz="2" w:space="0" w:color="51D6CA" w:themeColor="accent3" w:themeTint="99"/>
        <w:insideH w:val="single" w:sz="2" w:space="0" w:color="51D6CA" w:themeColor="accent3" w:themeTint="99"/>
        <w:insideV w:val="single" w:sz="2" w:space="0" w:color="51D6CA" w:themeColor="accent3" w:themeTint="99"/>
      </w:tblBorders>
    </w:tblPr>
    <w:tblStylePr w:type="firstRow">
      <w:rPr>
        <w:b/>
        <w:bCs/>
      </w:rPr>
      <w:tblPr/>
      <w:tcPr>
        <w:tcBorders>
          <w:top w:val="nil"/>
          <w:bottom w:val="single" w:sz="12" w:space="0" w:color="51D6CA" w:themeColor="accent3" w:themeTint="99"/>
          <w:insideH w:val="nil"/>
          <w:insideV w:val="nil"/>
        </w:tcBorders>
        <w:shd w:val="clear" w:color="auto" w:fill="FFFFFF" w:themeFill="background1"/>
      </w:tcPr>
    </w:tblStylePr>
    <w:tblStylePr w:type="lastRow">
      <w:rPr>
        <w:b/>
        <w:bCs/>
      </w:rPr>
      <w:tblPr/>
      <w:tcPr>
        <w:tcBorders>
          <w:top w:val="double" w:sz="2" w:space="0" w:color="51D6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character" w:styleId="Hyperlink">
    <w:name w:val="Hyperlink"/>
    <w:basedOn w:val="DefaultParagraphFont"/>
    <w:uiPriority w:val="99"/>
    <w:unhideWhenUsed/>
    <w:rsid w:val="005744DE"/>
    <w:rPr>
      <w:color w:val="93C842" w:themeColor="hyperlink"/>
      <w:u w:val="single"/>
    </w:rPr>
  </w:style>
  <w:style w:type="character" w:styleId="UnresolvedMention">
    <w:name w:val="Unresolved Mention"/>
    <w:basedOn w:val="DefaultParagraphFont"/>
    <w:uiPriority w:val="99"/>
    <w:semiHidden/>
    <w:unhideWhenUsed/>
    <w:rsid w:val="00574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6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sunrise-sunset.org/api" TargetMode="External"/><Relationship Id="rId4" Type="http://schemas.openxmlformats.org/officeDocument/2006/relationships/settings" Target="settings.xml"/><Relationship Id="rId9" Type="http://schemas.openxmlformats.org/officeDocument/2006/relationships/hyperlink" Target="http://www.wireframe.cc" TargetMode="Externa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ncy\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E9430-13CE-4FDE-B62B-97A722C16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0</TotalTime>
  <Pages>4</Pages>
  <Words>352</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Two Year Plan</dc:subject>
  <dc:creator>Nancy</dc:creator>
  <cp:keywords/>
  <dc:description/>
  <cp:lastModifiedBy> </cp:lastModifiedBy>
  <cp:revision>2</cp:revision>
  <dcterms:created xsi:type="dcterms:W3CDTF">2021-03-22T22:28:00Z</dcterms:created>
  <dcterms:modified xsi:type="dcterms:W3CDTF">2021-03-22T22:28:00Z</dcterms:modified>
</cp:coreProperties>
</file>